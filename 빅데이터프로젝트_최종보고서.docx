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F70780" w14:paraId="04AB4B0C" w14:textId="77777777" w:rsidTr="0043027E">
        <w:trPr>
          <w:trHeight w:val="776"/>
          <w:jc w:val="center"/>
        </w:trPr>
        <w:tc>
          <w:tcPr>
            <w:tcW w:w="9854" w:type="dxa"/>
          </w:tcPr>
          <w:tbl>
            <w:tblPr>
              <w:tblStyle w:val="a3"/>
              <w:tblW w:w="0" w:type="auto"/>
              <w:tblBorders>
                <w:top w:val="single" w:sz="4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single" w:sz="4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14"/>
            </w:tblGrid>
            <w:tr w:rsidR="00F70780" w14:paraId="1D214527" w14:textId="77777777" w:rsidTr="00F70780">
              <w:trPr>
                <w:trHeight w:val="13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14:paraId="3AF9D305" w14:textId="77777777" w:rsidR="00F70780" w:rsidRPr="00F70780" w:rsidRDefault="00F70780" w:rsidP="00F70780">
                  <w:pPr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  <w:tr w:rsidR="00F70780" w14:paraId="1F852A39" w14:textId="77777777" w:rsidTr="00F70780">
              <w:trPr>
                <w:trHeight w:val="699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vAlign w:val="center"/>
                </w:tcPr>
                <w:p w14:paraId="2066B6F2" w14:textId="57DC0FDC" w:rsidR="00F70780" w:rsidRDefault="001E1889" w:rsidP="009B2069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</w:pPr>
                  <w:r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2</w:t>
                  </w:r>
                  <w:r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020 </w:t>
                  </w:r>
                  <w:r w:rsidR="00F70780" w:rsidRPr="00D1736F"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공개SW 개발자대회 </w:t>
                  </w:r>
                  <w:r w:rsidR="000621BA"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결과보고서</w:t>
                  </w:r>
                </w:p>
              </w:tc>
            </w:tr>
            <w:tr w:rsidR="00F70780" w14:paraId="58D7F11E" w14:textId="77777777" w:rsidTr="00F70780">
              <w:trPr>
                <w:trHeight w:val="6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14:paraId="52B18B0C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003029FF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52C7DEEC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58BFE1EB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544AE8F5" w14:textId="77777777" w:rsidR="00F70780" w:rsidRP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</w:tbl>
          <w:p w14:paraId="6F49FE3D" w14:textId="77777777" w:rsidR="00F70780" w:rsidRDefault="00F70780" w:rsidP="00F70780">
            <w:pPr>
              <w:jc w:val="center"/>
              <w:textAlignment w:val="baseline"/>
              <w:rPr>
                <w:rFonts w:ascii="HY헤드라인M" w:eastAsia="HY헤드라인M" w:hAnsi="굴림" w:cs="굴림"/>
                <w:b/>
                <w:color w:val="000000"/>
                <w:kern w:val="0"/>
                <w:sz w:val="36"/>
                <w:szCs w:val="36"/>
              </w:rPr>
            </w:pPr>
          </w:p>
        </w:tc>
      </w:tr>
    </w:tbl>
    <w:p w14:paraId="3A6AB997" w14:textId="77777777" w:rsidR="00AD58AF" w:rsidRPr="009B2069" w:rsidRDefault="00AD58AF" w:rsidP="00F70780">
      <w:pPr>
        <w:spacing w:line="240" w:lineRule="auto"/>
      </w:pPr>
    </w:p>
    <w:p w14:paraId="2B5EB278" w14:textId="77777777" w:rsidR="00F70780" w:rsidRPr="0043027E" w:rsidRDefault="00956A6F" w:rsidP="00F70780">
      <w:pPr>
        <w:rPr>
          <w:b/>
          <w:sz w:val="30"/>
          <w:szCs w:val="30"/>
        </w:rPr>
      </w:pPr>
      <w:r w:rsidRPr="0043027E">
        <w:rPr>
          <w:rFonts w:ascii="맑은 고딕" w:eastAsia="맑은 고딕" w:hAnsi="맑은 고딕" w:cs="굴림" w:hint="eastAsia"/>
          <w:b/>
          <w:color w:val="000000"/>
          <w:kern w:val="0"/>
          <w:sz w:val="30"/>
          <w:szCs w:val="30"/>
        </w:rPr>
        <w:t>□</w:t>
      </w:r>
      <w:r w:rsidR="00F70780" w:rsidRPr="0043027E">
        <w:rPr>
          <w:rFonts w:hint="eastAsia"/>
          <w:b/>
          <w:sz w:val="30"/>
          <w:szCs w:val="30"/>
        </w:rPr>
        <w:t xml:space="preserve"> 참가팀 개요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3"/>
        <w:gridCol w:w="1137"/>
        <w:gridCol w:w="1854"/>
        <w:gridCol w:w="1695"/>
        <w:gridCol w:w="2507"/>
        <w:gridCol w:w="465"/>
        <w:gridCol w:w="1365"/>
      </w:tblGrid>
      <w:tr w:rsidR="00F70780" w:rsidRPr="00F70780" w14:paraId="4A0751BB" w14:textId="77777777" w:rsidTr="00E02193">
        <w:trPr>
          <w:trHeight w:val="426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16C8C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788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E3796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세부내용</w:t>
            </w:r>
          </w:p>
        </w:tc>
      </w:tr>
      <w:tr w:rsidR="00F70780" w:rsidRPr="00F70780" w14:paraId="627231E6" w14:textId="77777777" w:rsidTr="00E02193">
        <w:trPr>
          <w:trHeight w:val="390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73D6A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명</w:t>
            </w:r>
          </w:p>
        </w:tc>
        <w:tc>
          <w:tcPr>
            <w:tcW w:w="60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BD41C" w14:textId="23433191" w:rsidR="00F70780" w:rsidRPr="00F70780" w:rsidRDefault="00770011" w:rsidP="002F07A0">
            <w:pPr>
              <w:wordWrap/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계란찜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E536C0" w14:textId="710188DB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총 인원 ( </w:t>
            </w:r>
            <w:r w:rsidR="004302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70011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2</w:t>
            </w:r>
            <w:r w:rsidR="004302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명)</w:t>
            </w:r>
          </w:p>
        </w:tc>
      </w:tr>
      <w:tr w:rsidR="00F70780" w:rsidRPr="00F70780" w14:paraId="6DD3A3E5" w14:textId="77777777" w:rsidTr="00E02193">
        <w:trPr>
          <w:trHeight w:val="426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F12FB4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구 성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BFDC7E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A87EB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2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BD1A6A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부서/학과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B1864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직위/학년</w:t>
            </w:r>
          </w:p>
        </w:tc>
      </w:tr>
      <w:tr w:rsidR="00F70780" w:rsidRPr="00F70780" w14:paraId="292AF1B8" w14:textId="77777777" w:rsidTr="00E02193">
        <w:trPr>
          <w:trHeight w:val="417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4373DC" w14:textId="77777777"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장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C0BFE0" w14:textId="1DD6852F" w:rsidR="00F70780" w:rsidRPr="00F70780" w:rsidRDefault="00770011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황명연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8DBF15" w14:textId="2C218D76" w:rsidR="00F70780" w:rsidRPr="00F70780" w:rsidRDefault="00770011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상명대학교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서울캠퍼스</w:t>
            </w:r>
          </w:p>
        </w:tc>
        <w:tc>
          <w:tcPr>
            <w:tcW w:w="2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E83FC7" w14:textId="57B7A762" w:rsidR="00F70780" w:rsidRPr="00F70780" w:rsidRDefault="00770011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컴퓨터과학과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E38324" w14:textId="3B9D4513" w:rsidR="00F70780" w:rsidRPr="00F70780" w:rsidRDefault="00770011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770011" w:rsidRPr="00F70780" w14:paraId="7986BF30" w14:textId="77777777" w:rsidTr="00E02193">
        <w:trPr>
          <w:trHeight w:val="417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7C9992" w14:textId="6B4768FB" w:rsidR="00770011" w:rsidRPr="00F70780" w:rsidRDefault="00770011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1C4E9B" w14:textId="53F17B98" w:rsidR="00770011" w:rsidRDefault="00770011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김윤진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005E9C" w14:textId="5B25FCF9" w:rsidR="00770011" w:rsidRDefault="00770011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상명대학교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서울캠퍼스</w:t>
            </w:r>
          </w:p>
        </w:tc>
        <w:tc>
          <w:tcPr>
            <w:tcW w:w="2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3A5964" w14:textId="1C4F5919" w:rsidR="00770011" w:rsidRDefault="00770011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컴퓨터과학과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843F8C" w14:textId="2B19C6A9" w:rsidR="00770011" w:rsidRDefault="00770011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137770" w:rsidRPr="00F70780" w14:paraId="5C5F7BB7" w14:textId="77777777" w:rsidTr="00E02193">
        <w:trPr>
          <w:trHeight w:val="476"/>
          <w:jc w:val="center"/>
        </w:trPr>
        <w:tc>
          <w:tcPr>
            <w:tcW w:w="70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87DA36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참가</w:t>
            </w:r>
          </w:p>
          <w:p w14:paraId="49CB3690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지원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F9105A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부문</w:t>
            </w:r>
          </w:p>
        </w:tc>
        <w:tc>
          <w:tcPr>
            <w:tcW w:w="35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4FE99" w14:textId="3894E02B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object w:dxaOrig="225" w:dyaOrig="225" w14:anchorId="6E27C1F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7" type="#_x0000_t75" style="width:42.55pt;height:20.2pt" o:ole="">
                  <v:imagedata r:id="rId8" o:title=""/>
                </v:shape>
                <w:control r:id="rId9" w:name="CheckBox13" w:shapeid="_x0000_i1057"/>
              </w:object>
            </w:r>
          </w:p>
        </w:tc>
        <w:tc>
          <w:tcPr>
            <w:tcW w:w="43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80C5F" w14:textId="4E967EC2" w:rsidR="00137770" w:rsidRPr="00F70780" w:rsidRDefault="00137770" w:rsidP="0043027E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06487BDF">
                <v:shape id="_x0000_i1059" type="#_x0000_t75" style="width:47.45pt;height:20.2pt" o:ole="">
                  <v:imagedata r:id="rId10" o:title=""/>
                </v:shape>
                <w:control r:id="rId11" w:name="CheckBox14" w:shapeid="_x0000_i1059"/>
              </w:object>
            </w:r>
          </w:p>
        </w:tc>
      </w:tr>
      <w:tr w:rsidR="00137770" w:rsidRPr="00F70780" w14:paraId="1FB5C42E" w14:textId="77777777" w:rsidTr="00E02193">
        <w:trPr>
          <w:trHeight w:val="476"/>
          <w:jc w:val="center"/>
        </w:trPr>
        <w:tc>
          <w:tcPr>
            <w:tcW w:w="703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561A0833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B97BDF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자유과제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D1F0B4" w14:textId="3CB5569F" w:rsidR="00137770" w:rsidRPr="0043027E" w:rsidRDefault="00137770" w:rsidP="00956A6F">
            <w:pPr>
              <w:shd w:val="clear" w:color="auto" w:fill="FFFFFF"/>
              <w:spacing w:after="0" w:line="240" w:lineRule="auto"/>
              <w:textAlignment w:val="baseline"/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</w:pPr>
            <w:r w:rsidRPr="0043027E"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  <w:object w:dxaOrig="225" w:dyaOrig="225" w14:anchorId="25C4BF67">
                <v:shape id="_x0000_i1061" type="#_x0000_t75" style="width:64.9pt;height:18.55pt" o:ole="">
                  <v:imagedata r:id="rId12" o:title=""/>
                </v:shape>
                <w:control r:id="rId13" w:name="CheckBox5" w:shapeid="_x0000_i1061"/>
              </w:object>
            </w:r>
          </w:p>
        </w:tc>
        <w:tc>
          <w:tcPr>
            <w:tcW w:w="169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C094D" w14:textId="26EF6798" w:rsidR="00137770" w:rsidRPr="00F70780" w:rsidRDefault="00137770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07EF9E66">
                <v:shape id="_x0000_i1063" type="#_x0000_t75" style="width:73.65pt;height:18.55pt" o:ole="">
                  <v:imagedata r:id="rId14" o:title=""/>
                </v:shape>
                <w:control r:id="rId15" w:name="CheckBox6" w:shapeid="_x0000_i1063"/>
              </w:object>
            </w:r>
          </w:p>
        </w:tc>
        <w:tc>
          <w:tcPr>
            <w:tcW w:w="2507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D95A1" w14:textId="409288B1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0E9C6994">
                <v:shape id="_x0000_i1065" type="#_x0000_t75" style="width:76.9pt;height:18.55pt" o:ole="">
                  <v:imagedata r:id="rId16" o:title=""/>
                </v:shape>
                <w:control r:id="rId17" w:name="CheckBox7" w:shapeid="_x0000_i1065"/>
              </w:objec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F22657" w14:textId="491A6073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218B00EC">
                <v:shape id="_x0000_i1067" type="#_x0000_t75" style="width:1in;height:18.55pt" o:ole="">
                  <v:imagedata r:id="rId18" o:title=""/>
                </v:shape>
                <w:control r:id="rId19" w:name="CheckBox8" w:shapeid="_x0000_i1067"/>
              </w:object>
            </w:r>
          </w:p>
        </w:tc>
      </w:tr>
      <w:tr w:rsidR="00137770" w:rsidRPr="00F70780" w14:paraId="48FD88B0" w14:textId="77777777" w:rsidTr="00137770">
        <w:trPr>
          <w:trHeight w:val="454"/>
          <w:jc w:val="center"/>
        </w:trPr>
        <w:tc>
          <w:tcPr>
            <w:tcW w:w="703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1B33D3D5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2E5251EB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1D7F69" w14:textId="1B9DB582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6CAF3360">
                <v:shape id="_x0000_i1069" type="#_x0000_t75" style="width:81.8pt;height:18.55pt" o:ole="">
                  <v:imagedata r:id="rId20" o:title=""/>
                </v:shape>
                <w:control r:id="rId21" w:name="CheckBox9" w:shapeid="_x0000_i1069"/>
              </w:objec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DAD39" w14:textId="7B59E64B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1852DB52">
                <v:shape id="_x0000_i1071" type="#_x0000_t75" style="width:53.45pt;height:18.55pt" o:ole="">
                  <v:imagedata r:id="rId22" o:title=""/>
                </v:shape>
                <w:control r:id="rId23" w:name="CheckBox10" w:shapeid="_x0000_i1071"/>
              </w:objec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DB2185" w14:textId="651F8830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3DB48C91">
                <v:shape id="_x0000_i1073" type="#_x0000_t75" style="width:56.2pt;height:18.55pt" o:ole="">
                  <v:imagedata r:id="rId24" o:title=""/>
                </v:shape>
                <w:control r:id="rId25" w:name="CheckBox11" w:shapeid="_x0000_i1073"/>
              </w:object>
            </w:r>
          </w:p>
        </w:tc>
        <w:tc>
          <w:tcPr>
            <w:tcW w:w="1830" w:type="dxa"/>
            <w:gridSpan w:val="2"/>
            <w:tcBorders>
              <w:top w:val="nil"/>
              <w:left w:val="nil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A1E5E6" w14:textId="6D75E538" w:rsidR="00137770" w:rsidRPr="00F70780" w:rsidRDefault="00137770" w:rsidP="0043027E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52815DDB">
                <v:shape id="_x0000_i1075" type="#_x0000_t75" style="width:56.2pt;height:18.55pt" o:ole="">
                  <v:imagedata r:id="rId26" o:title=""/>
                </v:shape>
                <w:control r:id="rId27" w:name="CheckBox111" w:shapeid="_x0000_i1075"/>
              </w:object>
            </w:r>
          </w:p>
        </w:tc>
      </w:tr>
      <w:tr w:rsidR="00742646" w:rsidRPr="00F70780" w14:paraId="16438173" w14:textId="77777777" w:rsidTr="00137770">
        <w:trPr>
          <w:trHeight w:val="567"/>
          <w:jc w:val="center"/>
        </w:trPr>
        <w:tc>
          <w:tcPr>
            <w:tcW w:w="703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</w:tcPr>
          <w:p w14:paraId="600D7EDC" w14:textId="77777777" w:rsidR="00742646" w:rsidRPr="00F70780" w:rsidRDefault="00742646" w:rsidP="007426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</w:tcPr>
          <w:p w14:paraId="00C8B417" w14:textId="3B69FD72" w:rsidR="00742646" w:rsidRPr="00137770" w:rsidRDefault="00742646" w:rsidP="007426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37770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지정과제</w:t>
            </w:r>
          </w:p>
        </w:tc>
        <w:tc>
          <w:tcPr>
            <w:tcW w:w="18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B174A1" w14:textId="5DF05FC1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603DC853">
                <v:shape id="_x0000_i1077" type="#_x0000_t75" style="width:73.65pt;height:18.55pt" o:ole="">
                  <v:imagedata r:id="rId28" o:title=""/>
                </v:shape>
                <w:control r:id="rId29" w:name="CheckBox61" w:shapeid="_x0000_i1077"/>
              </w:objec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               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D406A6" w14:textId="07C18E3D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10028F" w14:textId="49C33FA3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3027E"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  <w:object w:dxaOrig="225" w:dyaOrig="225" w14:anchorId="3137DABF">
                <v:shape id="_x0000_i1079" type="#_x0000_t75" style="width:105.8pt;height:18pt" o:ole="">
                  <v:imagedata r:id="rId30" o:title=""/>
                </v:shape>
                <w:control r:id="rId31" w:name="CheckBox51" w:shapeid="_x0000_i1079"/>
              </w:object>
            </w:r>
          </w:p>
        </w:tc>
        <w:tc>
          <w:tcPr>
            <w:tcW w:w="1830" w:type="dxa"/>
            <w:gridSpan w:val="2"/>
            <w:tcBorders>
              <w:top w:val="nil"/>
              <w:left w:val="nil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3EE77D" w14:textId="37C59026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742646" w:rsidRPr="00F70780" w14:paraId="5AA91126" w14:textId="77777777" w:rsidTr="004A7626">
        <w:trPr>
          <w:trHeight w:val="347"/>
          <w:jc w:val="center"/>
        </w:trPr>
        <w:tc>
          <w:tcPr>
            <w:tcW w:w="1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4171A380" w14:textId="77777777" w:rsidR="00742646" w:rsidRPr="009D442A" w:rsidRDefault="00742646" w:rsidP="0074264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442A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8"/>
                <w:kern w:val="0"/>
                <w:szCs w:val="20"/>
              </w:rPr>
              <w:t xml:space="preserve"> 프로젝트 활용방향 </w:t>
            </w:r>
          </w:p>
        </w:tc>
        <w:tc>
          <w:tcPr>
            <w:tcW w:w="65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A3DFE" w14:textId="62F71F31" w:rsidR="00742646" w:rsidRPr="00DA6308" w:rsidRDefault="00742646" w:rsidP="00742646">
            <w:pPr>
              <w:spacing w:after="0" w:line="320" w:lineRule="exact"/>
              <w:jc w:val="center"/>
              <w:textAlignment w:val="baseline"/>
              <w:rPr>
                <w:rFonts w:ascii="함초롬바탕" w:eastAsia="굴림" w:hAnsi="굴림" w:cs="굴림"/>
                <w:szCs w:val="20"/>
              </w:rPr>
            </w:pPr>
            <w:r w:rsidRPr="009D442A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47FA89D4">
                <v:shape id="_x0000_i1081" type="#_x0000_t75" style="width:57.8pt;height:17.45pt" o:ole="">
                  <v:imagedata r:id="rId32" o:title=""/>
                </v:shape>
                <w:control r:id="rId33" w:name="CheckBox141" w:shapeid="_x0000_i1081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718659BD">
                <v:shape id="_x0000_i1083" type="#_x0000_t75" style="width:58.35pt;height:16.9pt" o:ole="">
                  <v:imagedata r:id="rId34" o:title=""/>
                </v:shape>
                <w:control r:id="rId35" w:name="CheckBox142" w:shapeid="_x0000_i1083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4A2D8BB0">
                <v:shape id="_x0000_i1085" type="#_x0000_t75" style="width:115.1pt;height:17.45pt" o:ole="">
                  <v:imagedata r:id="rId36" o:title=""/>
                </v:shape>
                <w:control r:id="rId37" w:name="CheckBox1421" w:shapeid="_x0000_i1085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5054CBA8">
                <v:shape id="_x0000_i1087" type="#_x0000_t75" style="width:57.25pt;height:17.45pt" o:ole="">
                  <v:imagedata r:id="rId38" o:title=""/>
                </v:shape>
                <w:control r:id="rId39" w:name="CheckBox1422" w:shapeid="_x0000_i1087"/>
              </w:objec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000000"/>
            </w:tcBorders>
            <w:vAlign w:val="center"/>
          </w:tcPr>
          <w:p w14:paraId="1B49009C" w14:textId="77777777" w:rsidR="00742646" w:rsidRPr="00DA6308" w:rsidRDefault="00742646" w:rsidP="00742646">
            <w:pPr>
              <w:spacing w:after="0" w:line="360" w:lineRule="auto"/>
              <w:jc w:val="center"/>
              <w:textAlignment w:val="baseline"/>
              <w:rPr>
                <w:rFonts w:ascii="함초롬바탕" w:eastAsia="굴림" w:hAnsi="굴림" w:cs="굴림"/>
                <w:szCs w:val="20"/>
              </w:rPr>
            </w:pP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>(</w:t>
            </w:r>
            <w:r>
              <w:rPr>
                <w:rFonts w:eastAsiaTheme="minorHAnsi" w:cs="굴림"/>
                <w:b/>
                <w:color w:val="000000"/>
                <w:kern w:val="0"/>
                <w:sz w:val="10"/>
                <w:szCs w:val="10"/>
              </w:rPr>
              <w:t xml:space="preserve">                    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>)</w:t>
            </w:r>
          </w:p>
        </w:tc>
      </w:tr>
      <w:tr w:rsidR="00742646" w:rsidRPr="00F70780" w14:paraId="129DC83C" w14:textId="77777777" w:rsidTr="00137770">
        <w:trPr>
          <w:trHeight w:val="142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03CCA7" w14:textId="77777777" w:rsidR="00742646" w:rsidRPr="00F70780" w:rsidRDefault="00742646" w:rsidP="00742646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886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CEE115" w14:textId="77777777" w:rsidR="00742646" w:rsidRPr="00F70780" w:rsidRDefault="00742646" w:rsidP="00742646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10"/>
                <w:szCs w:val="10"/>
              </w:rPr>
            </w:pPr>
          </w:p>
        </w:tc>
      </w:tr>
      <w:tr w:rsidR="00742646" w:rsidRPr="00F70780" w14:paraId="7E890FEC" w14:textId="77777777" w:rsidTr="00E02193">
        <w:trPr>
          <w:trHeight w:val="286"/>
          <w:jc w:val="center"/>
        </w:trPr>
        <w:tc>
          <w:tcPr>
            <w:tcW w:w="972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1764F6" w14:textId="77777777" w:rsidR="00742646" w:rsidRPr="00780D15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  <w:r w:rsidRPr="00780D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□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>참가팀 활동 사진</w:t>
            </w:r>
          </w:p>
        </w:tc>
      </w:tr>
      <w:tr w:rsidR="00742646" w:rsidRPr="00F70780" w14:paraId="659389AC" w14:textId="77777777" w:rsidTr="000621BA">
        <w:trPr>
          <w:trHeight w:val="6828"/>
          <w:jc w:val="center"/>
        </w:trPr>
        <w:tc>
          <w:tcPr>
            <w:tcW w:w="972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AB42" w14:textId="774A1CE4" w:rsidR="00AD2219" w:rsidRDefault="00AD2219" w:rsidP="00742646">
            <w:pPr>
              <w:wordWrap/>
              <w:spacing w:after="0" w:line="384" w:lineRule="auto"/>
              <w:jc w:val="center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348DE" wp14:editId="13215E75">
                  <wp:extent cx="6046470" cy="348996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348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30D88" w14:textId="77777777" w:rsidR="00AD2219" w:rsidRDefault="00AD2219" w:rsidP="00742646">
            <w:pPr>
              <w:wordWrap/>
              <w:spacing w:after="0" w:line="384" w:lineRule="auto"/>
              <w:jc w:val="center"/>
              <w:textAlignment w:val="baseline"/>
              <w:rPr>
                <w:noProof/>
              </w:rPr>
            </w:pPr>
          </w:p>
          <w:p w14:paraId="6B34D9C7" w14:textId="19D0BF99" w:rsidR="00742646" w:rsidRPr="00780D15" w:rsidRDefault="00AD2219" w:rsidP="0074264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71121F" wp14:editId="47D128B8">
                  <wp:extent cx="6046470" cy="3407410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5785A" w14:textId="7832C6A4" w:rsidR="0077753A" w:rsidRDefault="0077753A" w:rsidP="005A66C1">
      <w:pPr>
        <w:pStyle w:val="a5"/>
      </w:pPr>
    </w:p>
    <w:p w14:paraId="4EFB68E7" w14:textId="1DF45257" w:rsidR="00F72C3E" w:rsidRDefault="00F72C3E" w:rsidP="005A66C1">
      <w:pPr>
        <w:pStyle w:val="a5"/>
      </w:pPr>
    </w:p>
    <w:p w14:paraId="4107A713" w14:textId="5DA16B14" w:rsidR="00F72C3E" w:rsidRDefault="00F72C3E" w:rsidP="005A66C1">
      <w:pPr>
        <w:pStyle w:val="a5"/>
      </w:pPr>
    </w:p>
    <w:p w14:paraId="1495BCAE" w14:textId="4F740D97" w:rsidR="00F72C3E" w:rsidRDefault="00F72C3E" w:rsidP="005A66C1">
      <w:pPr>
        <w:pStyle w:val="a5"/>
      </w:pPr>
    </w:p>
    <w:p w14:paraId="323A4468" w14:textId="005F0880" w:rsidR="00F72C3E" w:rsidRDefault="00F72C3E" w:rsidP="005A66C1">
      <w:pPr>
        <w:pStyle w:val="a5"/>
      </w:pPr>
    </w:p>
    <w:p w14:paraId="58D5CB40" w14:textId="77777777" w:rsidR="00F72C3E" w:rsidRDefault="00F72C3E" w:rsidP="005A66C1">
      <w:pPr>
        <w:pStyle w:val="a5"/>
      </w:pPr>
    </w:p>
    <w:p w14:paraId="1AB711FA" w14:textId="77777777" w:rsidR="000621BA" w:rsidRPr="0077753A" w:rsidRDefault="000621BA" w:rsidP="000621BA">
      <w:pPr>
        <w:pStyle w:val="a5"/>
        <w:rPr>
          <w:sz w:val="30"/>
          <w:szCs w:val="30"/>
        </w:rPr>
      </w:pPr>
      <w:r w:rsidRPr="0077753A">
        <w:rPr>
          <w:rFonts w:ascii="맑은 고딕" w:eastAsia="맑은 고딕" w:hAnsi="맑은 고딕" w:hint="eastAsia"/>
          <w:b/>
          <w:bCs/>
          <w:sz w:val="30"/>
          <w:szCs w:val="30"/>
        </w:rPr>
        <w:lastRenderedPageBreak/>
        <w:t xml:space="preserve">□ 출품작 </w:t>
      </w:r>
      <w:r>
        <w:rPr>
          <w:rFonts w:ascii="맑은 고딕" w:eastAsia="맑은 고딕" w:hAnsi="맑은 고딕" w:hint="eastAsia"/>
          <w:b/>
          <w:bCs/>
          <w:sz w:val="30"/>
          <w:szCs w:val="30"/>
        </w:rPr>
        <w:t>결과 보고서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948"/>
        <w:gridCol w:w="7717"/>
      </w:tblGrid>
      <w:tr w:rsidR="000621BA" w14:paraId="65061C55" w14:textId="77777777" w:rsidTr="00137770">
        <w:trPr>
          <w:trHeight w:val="680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7C397244" w14:textId="77777777" w:rsidR="000621BA" w:rsidRPr="009D0CE2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출품작명</w:t>
            </w:r>
          </w:p>
        </w:tc>
        <w:tc>
          <w:tcPr>
            <w:tcW w:w="7717" w:type="dxa"/>
            <w:vAlign w:val="center"/>
          </w:tcPr>
          <w:p w14:paraId="42E1A1B9" w14:textId="54A94ED6" w:rsidR="000621BA" w:rsidRPr="00780D15" w:rsidRDefault="00D62711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30"/>
                <w:shd w:val="clear" w:color="auto" w:fill="FFFFFF"/>
              </w:rPr>
              <w:t xml:space="preserve">유기견 </w:t>
            </w:r>
            <w:r w:rsidR="00B52FC7">
              <w:rPr>
                <w:rFonts w:ascii="맑은 고딕" w:eastAsia="맑은 고딕" w:hAnsi="맑은 고딕" w:cs="굴림" w:hint="eastAsia"/>
                <w:color w:val="000000"/>
                <w:kern w:val="0"/>
                <w:szCs w:val="30"/>
                <w:shd w:val="clear" w:color="auto" w:fill="FFFFFF"/>
              </w:rPr>
              <w:t>입양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30"/>
                <w:shd w:val="clear" w:color="auto" w:fill="FFFFFF"/>
              </w:rPr>
              <w:t xml:space="preserve"> 가능성 예측 프로그램</w:t>
            </w:r>
          </w:p>
        </w:tc>
      </w:tr>
      <w:tr w:rsidR="000621BA" w14:paraId="729C4D16" w14:textId="77777777" w:rsidTr="00137770">
        <w:trPr>
          <w:trHeight w:val="677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3679D8D3" w14:textId="77777777" w:rsidR="000621BA" w:rsidRPr="009D0CE2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FF0000"/>
                <w:kern w:val="0"/>
                <w:szCs w:val="30"/>
              </w:rPr>
              <w:t>프로그램 등록URL</w:t>
            </w:r>
          </w:p>
        </w:tc>
        <w:tc>
          <w:tcPr>
            <w:tcW w:w="7717" w:type="dxa"/>
            <w:vAlign w:val="center"/>
          </w:tcPr>
          <w:p w14:paraId="7B7FD85C" w14:textId="7F4C3BBC" w:rsidR="000621BA" w:rsidRPr="00780D15" w:rsidRDefault="00D25751" w:rsidP="00137770">
            <w:pPr>
              <w:wordWrap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hyperlink r:id="rId42" w:history="1">
              <w:r w:rsidR="00D62711">
                <w:rPr>
                  <w:rStyle w:val="a8"/>
                </w:rPr>
                <w:t>https://github.com/auddus16/bigdata</w:t>
              </w:r>
            </w:hyperlink>
          </w:p>
        </w:tc>
      </w:tr>
      <w:tr w:rsidR="000621BA" w14:paraId="78B7438A" w14:textId="77777777" w:rsidTr="00137770">
        <w:trPr>
          <w:trHeight w:val="316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71463502" w14:textId="77777777" w:rsidR="000621BA" w:rsidRPr="009D0CE2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출품작 소개</w:t>
            </w:r>
          </w:p>
          <w:p w14:paraId="2D6C7CD9" w14:textId="77777777" w:rsidR="000621BA" w:rsidRPr="009D0CE2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(요약)</w:t>
            </w:r>
          </w:p>
        </w:tc>
        <w:tc>
          <w:tcPr>
            <w:tcW w:w="7717" w:type="dxa"/>
            <w:vAlign w:val="center"/>
          </w:tcPr>
          <w:p w14:paraId="35FE52B2" w14:textId="05079473" w:rsidR="000621BA" w:rsidRPr="00780D15" w:rsidRDefault="006C7CDE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30"/>
                <w:shd w:val="clear" w:color="auto" w:fill="FFFFFF"/>
              </w:rPr>
              <w:t>유기견 안락사 실태를 개선하고자 유기견의 정보 데이터를 활용하여 유기견 입양 가능성을 예측한다.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30"/>
                <w:shd w:val="clear" w:color="auto" w:fill="FFFFFF"/>
              </w:rPr>
              <w:t xml:space="preserve"> </w:t>
            </w:r>
          </w:p>
        </w:tc>
      </w:tr>
      <w:tr w:rsidR="000621BA" w14:paraId="03DB7027" w14:textId="77777777" w:rsidTr="00137770">
        <w:trPr>
          <w:trHeight w:val="312"/>
        </w:trPr>
        <w:tc>
          <w:tcPr>
            <w:tcW w:w="9665" w:type="dxa"/>
            <w:gridSpan w:val="2"/>
            <w:shd w:val="clear" w:color="auto" w:fill="BDD6EE" w:themeFill="accent1" w:themeFillTint="66"/>
            <w:vAlign w:val="center"/>
          </w:tcPr>
          <w:p w14:paraId="29A6ECE9" w14:textId="77777777" w:rsidR="000621BA" w:rsidRPr="009D0CE2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작품 세부 내용</w:t>
            </w:r>
          </w:p>
        </w:tc>
      </w:tr>
      <w:tr w:rsidR="000621BA" w14:paraId="244A8674" w14:textId="77777777" w:rsidTr="00137770">
        <w:trPr>
          <w:trHeight w:val="11179"/>
        </w:trPr>
        <w:tc>
          <w:tcPr>
            <w:tcW w:w="9665" w:type="dxa"/>
            <w:gridSpan w:val="2"/>
          </w:tcPr>
          <w:p w14:paraId="146A42EA" w14:textId="77777777" w:rsidR="000621BA" w:rsidRDefault="000621B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4B95CE11" w14:textId="77777777" w:rsidR="000621BA" w:rsidRPr="000A5FD5" w:rsidRDefault="000621BA" w:rsidP="00137770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8"/>
                <w:szCs w:val="32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>1. 개발배경 및 목적</w:t>
            </w:r>
          </w:p>
          <w:p w14:paraId="0541D597" w14:textId="77777777" w:rsidR="00425139" w:rsidRPr="00425139" w:rsidRDefault="00425139" w:rsidP="00425139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유기견 문제가 사회적으로 대두되고 있다.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유기견은 한 해 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8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만마리로 추정되고,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이에 따라 유기견의 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48.2%(2019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년 기준)가 입양되지 못하고,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안락사 혹은 자연사한다.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이때 안락사의 기준은 수의사의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판단과 보호소에 입소한 날짜로 정해진다.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이 기준을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단순히 보호일수와 주관적인 수의사의 의견으로 정하는 것은 입양 가능성을 배제하는 비합리적인 제도라고 생각한다.</w:t>
            </w:r>
            <w:r w:rsidRPr="00425139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</w:p>
          <w:p w14:paraId="4D0F51D2" w14:textId="3F8C9097" w:rsidR="000621BA" w:rsidRDefault="00425139" w:rsidP="00425139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따라서 유기견의 정보데이터 활용을 통한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입양</w:t>
            </w:r>
            <w:r w:rsidRPr="00425139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가능성 예측 프로그램으로 안락사 실태를 좀 더 개선하고자 한다.</w:t>
            </w:r>
          </w:p>
          <w:p w14:paraId="3885B701" w14:textId="77777777" w:rsidR="00425139" w:rsidRPr="00780D15" w:rsidRDefault="00425139" w:rsidP="00425139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5FC2B17D" w14:textId="77777777" w:rsidR="000621BA" w:rsidRPr="000A5FD5" w:rsidRDefault="000621B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32"/>
                <w:shd w:val="clear" w:color="auto" w:fill="FFFFFF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>2. 개발환경 및 개발언어</w:t>
            </w:r>
          </w:p>
          <w:p w14:paraId="4B1FFE32" w14:textId="50BCBB7B" w:rsidR="000621BA" w:rsidRDefault="006C7CDE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개발환경: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주피터 노트북,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PyCharm</w:t>
            </w:r>
          </w:p>
          <w:p w14:paraId="73713918" w14:textId="2B4B2F6B" w:rsidR="006C7CDE" w:rsidRDefault="006C7CDE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개발언어: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파이썬</w:t>
            </w:r>
          </w:p>
          <w:p w14:paraId="7E66DA22" w14:textId="77777777" w:rsidR="00426D1F" w:rsidRPr="00780D15" w:rsidRDefault="00426D1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163EBA58" w14:textId="68F925CD" w:rsidR="000621BA" w:rsidRPr="000A5FD5" w:rsidRDefault="000621B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32"/>
                <w:shd w:val="clear" w:color="auto" w:fill="FFFFFF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>3. 시스템 구성 및 아키텍처</w:t>
            </w:r>
          </w:p>
          <w:p w14:paraId="392C25EE" w14:textId="4200B27B" w:rsidR="0048047A" w:rsidRPr="00D14017" w:rsidRDefault="0048047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-사용한 데이터</w:t>
            </w:r>
          </w:p>
          <w:p w14:paraId="385903DA" w14:textId="2B3184AB" w:rsidR="007A2E07" w:rsidRDefault="007A2E07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공공 데이터 포털의 동물보호관리시스템 유기동물 조회 서비스를 통해 필요한 데이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lastRenderedPageBreak/>
              <w:t>터 추출 및 가공하여 유기견 정보 데이터 생성.</w:t>
            </w:r>
          </w:p>
          <w:p w14:paraId="25BB5A1B" w14:textId="77777777" w:rsidR="00370D55" w:rsidRDefault="00370D5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7CEB58DC" w14:textId="3BF73800" w:rsidR="000A5B7A" w:rsidRPr="00D14017" w:rsidRDefault="000A5B7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-유기견 입양 가능성 예측 모델 생성 및 훈련</w:t>
            </w:r>
          </w:p>
          <w:p w14:paraId="5922FA46" w14:textId="5A71B83A" w:rsidR="00491A45" w:rsidRDefault="00491A4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1) </w:t>
            </w:r>
            <w:r w:rsidR="00D809DF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유기견 데이터,</w:t>
            </w:r>
            <w:r w:rsidR="00D809DF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개 품종</w:t>
            </w:r>
            <w:r w:rsidR="002C1F51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코드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데이터 읽어 오기.</w:t>
            </w:r>
          </w:p>
          <w:p w14:paraId="162C2B66" w14:textId="686B2843" w:rsidR="000A5B7A" w:rsidRDefault="00491A4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2)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데이터 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ne-hot Encoding</w:t>
            </w:r>
          </w:p>
          <w:p w14:paraId="71F479F7" w14:textId="45B226DF" w:rsidR="00491A45" w:rsidRDefault="00491A4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범주형 데이터인 품종코드,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중성화 여부,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성별을 o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ne-hot Encoding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하여 데이터 전처리 수행.</w:t>
            </w:r>
          </w:p>
          <w:p w14:paraId="5E8A1971" w14:textId="4268B109" w:rsidR="00D809DF" w:rsidRDefault="00D809D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3)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유기견 데이터를 훈련,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검증,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테스트 샘플로 나누기</w:t>
            </w:r>
          </w:p>
          <w:p w14:paraId="46141D61" w14:textId="19E1E850" w:rsidR="00F66585" w:rsidRDefault="00F6658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 w:rsidR="00D809DF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훈련 데이터와 </w:t>
            </w:r>
            <w:r w:rsidR="00291EB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검증 데이터를 종속변수(</w:t>
            </w:r>
            <w:r w:rsidR="00291EB5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y)</w:t>
            </w:r>
            <w:r w:rsidR="00291EB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와 독립변수(x</w:t>
            </w:r>
            <w:r w:rsidR="00291EB5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)</w:t>
            </w:r>
            <w:r w:rsidR="00291EB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로 나눠 각각 저장.</w:t>
            </w:r>
          </w:p>
          <w:p w14:paraId="2EE69919" w14:textId="4EFAA226" w:rsidR="00291EB5" w:rsidRDefault="00291EB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 w:rsidR="00D809DF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5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) </w:t>
            </w:r>
            <w:r w:rsidR="00D809DF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keras</w:t>
            </w:r>
            <w:r w:rsidR="00D809DF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를 이용하여 </w:t>
            </w:r>
            <w:r w:rsidR="00D809DF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L2</w:t>
            </w:r>
            <w:r w:rsidR="00D809DF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가중치 규제 적용 예측 모델 생성</w:t>
            </w:r>
          </w:p>
          <w:p w14:paraId="5BA797C9" w14:textId="68BA3EA2" w:rsidR="00D809DF" w:rsidRDefault="00D809D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 w:rsidR="003C2D22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) </w:t>
            </w:r>
            <w:r w:rsidR="003C2D22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훈련샘플과 검증샘플을 이용하여 예측 모델 훈련</w:t>
            </w:r>
          </w:p>
          <w:p w14:paraId="1ABEF694" w14:textId="37953366" w:rsidR="003C2D22" w:rsidRDefault="003C2D22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7)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테스트샘플로 예측모델 평가</w:t>
            </w:r>
          </w:p>
          <w:p w14:paraId="71E198CF" w14:textId="072AC6DE" w:rsidR="000378A9" w:rsidRDefault="000378A9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8) </w:t>
            </w:r>
            <w:r w:rsidR="001C09DF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정확도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loss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그래프 그리기</w:t>
            </w:r>
          </w:p>
          <w:p w14:paraId="36565E6D" w14:textId="77777777" w:rsidR="00426D1F" w:rsidRDefault="00426D1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468FFA89" w14:textId="0B714173" w:rsidR="000A5B7A" w:rsidRPr="00D14017" w:rsidRDefault="000A5B7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-예측 모델을 로드</w:t>
            </w:r>
            <w:r w:rsidR="00D800E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하여 유기견 입양 가능성 예측 테스트</w:t>
            </w:r>
          </w:p>
          <w:p w14:paraId="09C611CA" w14:textId="1637E2EC" w:rsidR="002C1F51" w:rsidRDefault="00291EB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1) </w:t>
            </w:r>
            <w:r w:rsidR="002C1F51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개 품종 데이터와 개 품종코드 데이터 읽어</w:t>
            </w:r>
            <w:r w:rsidR="0028070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="002C1F51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오기</w:t>
            </w:r>
          </w:p>
          <w:p w14:paraId="7675A7D3" w14:textId="1AB43AA6" w:rsidR="00280703" w:rsidRDefault="002C1F51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(2)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개 품종 데이터에서 품종을 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품종코드를 값으로 하여 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ictionary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에 저장.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</w:p>
          <w:p w14:paraId="0B993A9A" w14:textId="12E8A090" w:rsidR="00291EB5" w:rsidRDefault="00280703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(3)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사용자에게 유기견의 품종,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중성화 여부,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성별,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몸무게, 공고일 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나이를 입력</w:t>
            </w:r>
            <w:r w:rsidR="00D800E4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받음.</w:t>
            </w:r>
          </w:p>
          <w:p w14:paraId="7DBC553C" w14:textId="62C7A7F5" w:rsidR="00280703" w:rsidRDefault="00280703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4) </w:t>
            </w:r>
            <w:r w:rsidR="00CA74A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입력 받은 데이터 중 범주형 데이터인 품종코드,</w:t>
            </w:r>
            <w:r w:rsidR="00CA74A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="00CA74A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중성화 여부,</w:t>
            </w:r>
            <w:r w:rsidR="00CA74A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="00CA74A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성별을 o</w:t>
            </w:r>
            <w:r w:rsidR="00CA74A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ne-hot Encoding</w:t>
            </w:r>
            <w:r w:rsidR="00CA74A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하여 저장.</w:t>
            </w:r>
          </w:p>
          <w:p w14:paraId="103982FF" w14:textId="03FFC148" w:rsidR="000A5B7A" w:rsidRDefault="00CA74A7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(5)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저장한 모델을 로</w:t>
            </w:r>
            <w:r w:rsidR="00D800E4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드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하여 입력</w:t>
            </w:r>
            <w:r w:rsidR="00D800E4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받은 데이터를 예측한 값을 출력.</w:t>
            </w:r>
          </w:p>
          <w:p w14:paraId="73A49F28" w14:textId="2A714913" w:rsidR="00426D1F" w:rsidRDefault="00426D1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570D30B2" w14:textId="71F97905" w:rsidR="00426D1F" w:rsidRPr="00D14017" w:rsidRDefault="00426D1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-</w:t>
            </w:r>
            <w:r w:rsidRPr="00D14017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D1401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사용자를 위한 플랫폼</w:t>
            </w:r>
          </w:p>
          <w:p w14:paraId="556FF039" w14:textId="640FB0AD" w:rsidR="00426D1F" w:rsidRDefault="00426D1F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1)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ootstrap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을 </w:t>
            </w:r>
            <w:r w:rsidR="009227A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사용하여 </w:t>
            </w:r>
            <w:r w:rsidR="009227A5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html </w:t>
            </w:r>
            <w:r w:rsidR="009227A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제작</w:t>
            </w:r>
          </w:p>
          <w:p w14:paraId="07C36683" w14:textId="1F7C8A50" w:rsidR="009227A5" w:rsidRDefault="009227A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2)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lask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로 해당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html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페이지를 생성하여 브라우저</w:t>
            </w:r>
            <w:r w:rsidR="00FB7A5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전송하며,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서버 구동</w:t>
            </w:r>
          </w:p>
          <w:p w14:paraId="07D2E400" w14:textId="1FEC3989" w:rsidR="00370D55" w:rsidRPr="000A5B7A" w:rsidRDefault="00370D5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7F7F827A" w14:textId="77777777" w:rsidR="000621BA" w:rsidRPr="000A5FD5" w:rsidRDefault="000621BA" w:rsidP="00137770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8"/>
                <w:szCs w:val="32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 xml:space="preserve">4. 프로젝트 주요기능 </w:t>
            </w:r>
          </w:p>
          <w:p w14:paraId="59BD9195" w14:textId="14C08155" w:rsidR="000621BA" w:rsidRDefault="00906E3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유기견의 품종,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중성화 여부,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성별,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나이,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몸무게,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공고일 수를 사용자로부터 입력 받아 해당 유기견의 입양 가능성을 예측한다.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</w:p>
          <w:p w14:paraId="382E5CF1" w14:textId="77777777" w:rsidR="00D25751" w:rsidRPr="00780D15" w:rsidRDefault="00D25751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5886E65B" w14:textId="77777777" w:rsidR="000621BA" w:rsidRPr="000A5FD5" w:rsidRDefault="000621BA" w:rsidP="00137770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8"/>
                <w:szCs w:val="32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>5. 기대효과 및 활용분야</w:t>
            </w:r>
          </w:p>
          <w:p w14:paraId="7418E692" w14:textId="77777777" w:rsidR="00E10A9C" w:rsidRDefault="00E10A9C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단순히 유기견의 공고일 수와 수의사의 주관적인 의견으로 결정되는 유기견 안락사를 객관적인 데이터 예측을 통하여 유기견 안락사 실태를 개선한다.</w:t>
            </w:r>
          </w:p>
          <w:p w14:paraId="4A401A1C" w14:textId="61AE9D96" w:rsidR="000621BA" w:rsidRDefault="009753C5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이 시스템을 사용하여 </w:t>
            </w:r>
            <w:r w:rsidR="00E10A9C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</w:t>
            </w:r>
            <w:r w:rsidR="00D25751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기동물 보호기관들은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="00D25751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유기견 관리를</w:t>
            </w:r>
            <w:bookmarkStart w:id="0" w:name="_GoBack"/>
            <w:bookmarkEnd w:id="0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더 효율적으로 할 수 있다.</w:t>
            </w:r>
            <w:r w:rsidR="00E10A9C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</w:p>
          <w:p w14:paraId="38668195" w14:textId="77777777" w:rsidR="00D25751" w:rsidRPr="00095768" w:rsidRDefault="00D25751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183670FA" w14:textId="77777777" w:rsidR="000621BA" w:rsidRPr="000A5FD5" w:rsidRDefault="000621BA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32"/>
                <w:shd w:val="clear" w:color="auto" w:fill="FFFFFF"/>
              </w:rPr>
            </w:pPr>
            <w:r w:rsidRPr="000A5FD5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32"/>
                <w:shd w:val="clear" w:color="auto" w:fill="FFFFFF"/>
              </w:rPr>
              <w:t>6. 기타(출품작에 대한 추가 설명 및 PT 자료 등 첨부 가능)</w:t>
            </w:r>
          </w:p>
          <w:p w14:paraId="3306BB41" w14:textId="39276254" w:rsidR="000621BA" w:rsidRPr="007A7AEA" w:rsidRDefault="000621BA" w:rsidP="009B2069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A74A7" w14:paraId="658D99DF" w14:textId="77777777" w:rsidTr="00137770">
        <w:trPr>
          <w:trHeight w:val="11179"/>
        </w:trPr>
        <w:tc>
          <w:tcPr>
            <w:tcW w:w="9665" w:type="dxa"/>
            <w:gridSpan w:val="2"/>
          </w:tcPr>
          <w:p w14:paraId="0F4F055E" w14:textId="77777777" w:rsidR="00CA74A7" w:rsidRDefault="00CA74A7" w:rsidP="00137770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</w:tc>
      </w:tr>
    </w:tbl>
    <w:p w14:paraId="5A14E1D0" w14:textId="77777777" w:rsidR="000621BA" w:rsidRPr="000621BA" w:rsidRDefault="000621BA" w:rsidP="005D1D5F">
      <w:pPr>
        <w:pStyle w:val="a5"/>
      </w:pPr>
    </w:p>
    <w:sectPr w:rsidR="000621BA" w:rsidRPr="000621BA" w:rsidSect="00F70780">
      <w:pgSz w:w="11906" w:h="16838"/>
      <w:pgMar w:top="851" w:right="1021" w:bottom="851" w:left="102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0DCA8D" w14:textId="77777777" w:rsidR="00137770" w:rsidRDefault="00137770">
      <w:pPr>
        <w:spacing w:after="0" w:line="240" w:lineRule="auto"/>
      </w:pPr>
    </w:p>
  </w:endnote>
  <w:endnote w:type="continuationSeparator" w:id="0">
    <w:p w14:paraId="326ED0B9" w14:textId="77777777" w:rsidR="00137770" w:rsidRDefault="001377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굴림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HY헤드라인M">
    <w:altName w:val="Rix고딕 M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DC891" w14:textId="77777777" w:rsidR="00137770" w:rsidRDefault="00137770">
      <w:pPr>
        <w:spacing w:after="0" w:line="240" w:lineRule="auto"/>
      </w:pPr>
    </w:p>
  </w:footnote>
  <w:footnote w:type="continuationSeparator" w:id="0">
    <w:p w14:paraId="768B3B26" w14:textId="77777777" w:rsidR="00137770" w:rsidRDefault="0013777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2135"/>
    <w:multiLevelType w:val="hybridMultilevel"/>
    <w:tmpl w:val="93023B5C"/>
    <w:lvl w:ilvl="0" w:tplc="D05E2324">
      <w:start w:val="6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25295A"/>
    <w:multiLevelType w:val="hybridMultilevel"/>
    <w:tmpl w:val="5A26B4EE"/>
    <w:lvl w:ilvl="0" w:tplc="4C94622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FE2EA5"/>
    <w:multiLevelType w:val="hybridMultilevel"/>
    <w:tmpl w:val="C8560F3E"/>
    <w:lvl w:ilvl="0" w:tplc="739455F4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E519C"/>
    <w:multiLevelType w:val="hybridMultilevel"/>
    <w:tmpl w:val="C010BE4E"/>
    <w:lvl w:ilvl="0" w:tplc="862CAF4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5A932D9"/>
    <w:multiLevelType w:val="hybridMultilevel"/>
    <w:tmpl w:val="2340B920"/>
    <w:lvl w:ilvl="0" w:tplc="27B6E88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DA1BC1"/>
    <w:multiLevelType w:val="hybridMultilevel"/>
    <w:tmpl w:val="569AEB04"/>
    <w:lvl w:ilvl="0" w:tplc="7098E9DC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62C58B3"/>
    <w:multiLevelType w:val="hybridMultilevel"/>
    <w:tmpl w:val="CA9A0DC2"/>
    <w:lvl w:ilvl="0" w:tplc="DE8EA1A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3A0"/>
    <w:rsid w:val="000378A9"/>
    <w:rsid w:val="000414F6"/>
    <w:rsid w:val="000621BA"/>
    <w:rsid w:val="00095768"/>
    <w:rsid w:val="000A5B7A"/>
    <w:rsid w:val="000A5FD5"/>
    <w:rsid w:val="000D7166"/>
    <w:rsid w:val="00137770"/>
    <w:rsid w:val="00142836"/>
    <w:rsid w:val="00160851"/>
    <w:rsid w:val="001C09DF"/>
    <w:rsid w:val="001E1889"/>
    <w:rsid w:val="00232BF4"/>
    <w:rsid w:val="0026146A"/>
    <w:rsid w:val="00280703"/>
    <w:rsid w:val="00291EB5"/>
    <w:rsid w:val="002C1F51"/>
    <w:rsid w:val="002F07A0"/>
    <w:rsid w:val="00370D55"/>
    <w:rsid w:val="00391109"/>
    <w:rsid w:val="003C2D22"/>
    <w:rsid w:val="00402152"/>
    <w:rsid w:val="004078E7"/>
    <w:rsid w:val="00425139"/>
    <w:rsid w:val="00426D1F"/>
    <w:rsid w:val="0043027E"/>
    <w:rsid w:val="0048047A"/>
    <w:rsid w:val="00491A45"/>
    <w:rsid w:val="004A7626"/>
    <w:rsid w:val="004E72A5"/>
    <w:rsid w:val="004F08EB"/>
    <w:rsid w:val="005A66C1"/>
    <w:rsid w:val="005A78BB"/>
    <w:rsid w:val="005D1D5F"/>
    <w:rsid w:val="00600C4E"/>
    <w:rsid w:val="006423A0"/>
    <w:rsid w:val="006C7CDE"/>
    <w:rsid w:val="00742646"/>
    <w:rsid w:val="00770011"/>
    <w:rsid w:val="0077753A"/>
    <w:rsid w:val="00780D15"/>
    <w:rsid w:val="007A2E07"/>
    <w:rsid w:val="007A7AEA"/>
    <w:rsid w:val="0080402D"/>
    <w:rsid w:val="008D4BE1"/>
    <w:rsid w:val="00906E35"/>
    <w:rsid w:val="009227A5"/>
    <w:rsid w:val="009321E2"/>
    <w:rsid w:val="00956A6F"/>
    <w:rsid w:val="009753C5"/>
    <w:rsid w:val="00991E56"/>
    <w:rsid w:val="00994A9D"/>
    <w:rsid w:val="009B1F72"/>
    <w:rsid w:val="009B2069"/>
    <w:rsid w:val="009D0CE2"/>
    <w:rsid w:val="009D442A"/>
    <w:rsid w:val="00A5498A"/>
    <w:rsid w:val="00AD2219"/>
    <w:rsid w:val="00AD58AF"/>
    <w:rsid w:val="00B01D65"/>
    <w:rsid w:val="00B52FC7"/>
    <w:rsid w:val="00C43B72"/>
    <w:rsid w:val="00C95227"/>
    <w:rsid w:val="00C959FA"/>
    <w:rsid w:val="00CA74A7"/>
    <w:rsid w:val="00D14017"/>
    <w:rsid w:val="00D25751"/>
    <w:rsid w:val="00D51681"/>
    <w:rsid w:val="00D62711"/>
    <w:rsid w:val="00D6449E"/>
    <w:rsid w:val="00D800E4"/>
    <w:rsid w:val="00D809DF"/>
    <w:rsid w:val="00DA6308"/>
    <w:rsid w:val="00DC7FD8"/>
    <w:rsid w:val="00E02193"/>
    <w:rsid w:val="00E10A9C"/>
    <w:rsid w:val="00F44286"/>
    <w:rsid w:val="00F66585"/>
    <w:rsid w:val="00F70780"/>
    <w:rsid w:val="00F72C3E"/>
    <w:rsid w:val="00F73075"/>
    <w:rsid w:val="00FB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58A60B6"/>
  <w15:docId w15:val="{4DBD84AF-BA2E-4A12-814D-7251F2A2E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78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0780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4">
    <w:name w:val="List Paragraph"/>
    <w:basedOn w:val="a"/>
    <w:uiPriority w:val="34"/>
    <w:qFormat/>
    <w:rsid w:val="00F70780"/>
    <w:pPr>
      <w:ind w:leftChars="400" w:left="800"/>
    </w:pPr>
  </w:style>
  <w:style w:type="paragraph" w:customStyle="1" w:styleId="a5">
    <w:name w:val="바탕글"/>
    <w:basedOn w:val="a"/>
    <w:rsid w:val="00F7078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956A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56A6F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C95227"/>
    <w:rPr>
      <w:color w:val="808080"/>
    </w:rPr>
  </w:style>
  <w:style w:type="character" w:styleId="a8">
    <w:name w:val="Hyperlink"/>
    <w:basedOn w:val="a0"/>
    <w:uiPriority w:val="99"/>
    <w:semiHidden/>
    <w:unhideWhenUsed/>
    <w:rsid w:val="00D627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control" Target="activeX/activeX3.xml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control" Target="activeX/activeX16.xml"/><Relationship Id="rId3" Type="http://schemas.openxmlformats.org/officeDocument/2006/relationships/styles" Target="styles.xml"/><Relationship Id="rId21" Type="http://schemas.openxmlformats.org/officeDocument/2006/relationships/control" Target="activeX/activeX7.xml"/><Relationship Id="rId34" Type="http://schemas.openxmlformats.org/officeDocument/2006/relationships/image" Target="media/image14.wmf"/><Relationship Id="rId42" Type="http://schemas.openxmlformats.org/officeDocument/2006/relationships/hyperlink" Target="https://github.com/auddus16/bigda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control" Target="activeX/activeX11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2.xml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control" Target="activeX/activeX15.xm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10" Type="http://schemas.openxmlformats.org/officeDocument/2006/relationships/image" Target="media/image2.wmf"/><Relationship Id="rId19" Type="http://schemas.openxmlformats.org/officeDocument/2006/relationships/control" Target="activeX/activeX6.xml"/><Relationship Id="rId31" Type="http://schemas.openxmlformats.org/officeDocument/2006/relationships/control" Target="activeX/activeX12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control" Target="activeX/activeX10.xml"/><Relationship Id="rId30" Type="http://schemas.openxmlformats.org/officeDocument/2006/relationships/image" Target="media/image12.wmf"/><Relationship Id="rId35" Type="http://schemas.openxmlformats.org/officeDocument/2006/relationships/control" Target="activeX/activeX14.xm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05_&#44277;&#44060;SW&#44060;&#48156;&#51088;&#45824;&#54924;\2016&#45380;%20&#51228;10&#54924;_&#44060;&#48156;&#51088;&#45824;&#54924;\01.%20&#44397;&#45236;&#48512;&#47928;\08.%20&#49324;&#51204;&#52280;&#44032;&#49888;&#52397;(&#44060;&#48156;&#44228;&#54925;&#49436;%20&#46321;)\&#51228;10&#54924;%20&#44060;&#48156;&#51088;%20&#44060;&#48156;&#44228;&#54925;&#49436;_&#54016;&#47749;(&#54016;&#51109;&#47749;).dotm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55028-657C-409D-87E2-4C5B8B1FD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제10회 개발자 개발계획서_팀명(팀장명)</Template>
  <TotalTime>1154</TotalTime>
  <Pages>6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운영사무국</dc:creator>
  <cp:lastModifiedBy>황 명연</cp:lastModifiedBy>
  <cp:revision>40</cp:revision>
  <dcterms:created xsi:type="dcterms:W3CDTF">2019-08-26T10:44:00Z</dcterms:created>
  <dcterms:modified xsi:type="dcterms:W3CDTF">2020-09-02T08:53:00Z</dcterms:modified>
</cp:coreProperties>
</file>